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51"/>
        <w:tblW w:w="10699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Indelingstabel"/>
      </w:tblPr>
      <w:tblGrid>
        <w:gridCol w:w="720"/>
        <w:gridCol w:w="631"/>
        <w:gridCol w:w="2313"/>
        <w:gridCol w:w="424"/>
        <w:gridCol w:w="3305"/>
        <w:gridCol w:w="3306"/>
      </w:tblGrid>
      <w:tr w:rsidR="00810494" w:rsidRPr="00BF2A3D" w14:paraId="54E17176" w14:textId="77777777" w:rsidTr="00810494">
        <w:trPr>
          <w:trHeight w:val="2112"/>
        </w:trPr>
        <w:tc>
          <w:tcPr>
            <w:tcW w:w="3664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25A38998" w14:textId="368099F7" w:rsidR="00810494" w:rsidRPr="00BF2A3D" w:rsidRDefault="00810494" w:rsidP="00810494">
            <w:r>
              <w:rPr>
                <w:noProof/>
              </w:rPr>
              <w:drawing>
                <wp:inline distT="0" distB="0" distL="0" distR="0" wp14:anchorId="7E9F5CE9" wp14:editId="3AAE8AD3">
                  <wp:extent cx="1510145" cy="1510145"/>
                  <wp:effectExtent l="0" t="0" r="0" b="0"/>
                  <wp:docPr id="2078683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203" cy="1517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vMerge w:val="restart"/>
            <w:tcBorders>
              <w:bottom w:val="nil"/>
            </w:tcBorders>
          </w:tcPr>
          <w:p w14:paraId="0DE246AB" w14:textId="77777777" w:rsidR="00810494" w:rsidRPr="00BF2A3D" w:rsidRDefault="00810494" w:rsidP="00810494"/>
        </w:tc>
        <w:tc>
          <w:tcPr>
            <w:tcW w:w="6611" w:type="dxa"/>
            <w:gridSpan w:val="2"/>
            <w:tcBorders>
              <w:bottom w:val="nil"/>
            </w:tcBorders>
          </w:tcPr>
          <w:p w14:paraId="3CBDB54F" w14:textId="77777777" w:rsidR="00810494" w:rsidRPr="00BF2A3D" w:rsidRDefault="00810494" w:rsidP="00810494">
            <w:pPr>
              <w:pStyle w:val="Title"/>
            </w:pPr>
            <w:proofErr w:type="spellStart"/>
            <w:r>
              <w:t>Rida</w:t>
            </w:r>
            <w:proofErr w:type="spellEnd"/>
            <w:r w:rsidRPr="00BF2A3D">
              <w:rPr>
                <w:lang w:bidi="nl-NL"/>
              </w:rPr>
              <w:br/>
            </w:r>
            <w:proofErr w:type="spellStart"/>
            <w:r>
              <w:t>Ilgun</w:t>
            </w:r>
            <w:proofErr w:type="spellEnd"/>
          </w:p>
        </w:tc>
      </w:tr>
      <w:tr w:rsidR="00810494" w:rsidRPr="00BF2A3D" w14:paraId="76687257" w14:textId="77777777" w:rsidTr="00810494">
        <w:trPr>
          <w:gridAfter w:val="1"/>
          <w:wAfter w:w="3306" w:type="dxa"/>
          <w:trHeight w:val="884"/>
        </w:trPr>
        <w:tc>
          <w:tcPr>
            <w:tcW w:w="3664" w:type="dxa"/>
            <w:gridSpan w:val="3"/>
            <w:vMerge/>
          </w:tcPr>
          <w:p w14:paraId="67CAACEF" w14:textId="77777777" w:rsidR="00810494" w:rsidRPr="00BF2A3D" w:rsidRDefault="00810494" w:rsidP="00810494"/>
        </w:tc>
        <w:tc>
          <w:tcPr>
            <w:tcW w:w="424" w:type="dxa"/>
            <w:vMerge/>
          </w:tcPr>
          <w:p w14:paraId="65592A55" w14:textId="77777777" w:rsidR="00810494" w:rsidRPr="00BF2A3D" w:rsidRDefault="00810494" w:rsidP="00810494"/>
        </w:tc>
        <w:tc>
          <w:tcPr>
            <w:tcW w:w="3305" w:type="dxa"/>
            <w:vAlign w:val="bottom"/>
          </w:tcPr>
          <w:p w14:paraId="28B9F318" w14:textId="77777777" w:rsidR="00810494" w:rsidRPr="00BF2A3D" w:rsidRDefault="00810494" w:rsidP="00810494">
            <w:r>
              <w:t xml:space="preserve">  Datum: 14-9-2026</w:t>
            </w:r>
          </w:p>
          <w:p w14:paraId="00AFAEFF" w14:textId="77777777" w:rsidR="00810494" w:rsidRPr="00BF2A3D" w:rsidRDefault="00810494" w:rsidP="00810494">
            <w:pPr>
              <w:pStyle w:val="Contact"/>
            </w:pPr>
            <w:r>
              <w:t>Vliegerstraat 86</w:t>
            </w:r>
          </w:p>
          <w:p w14:paraId="6ED926DA" w14:textId="77777777" w:rsidR="00810494" w:rsidRPr="00BF2A3D" w:rsidRDefault="00810494" w:rsidP="00810494">
            <w:pPr>
              <w:pStyle w:val="Contact"/>
            </w:pPr>
            <w:r w:rsidRPr="00226F36">
              <w:t>Grant Thornton</w:t>
            </w:r>
          </w:p>
          <w:p w14:paraId="1BB47E92" w14:textId="77777777" w:rsidR="00810494" w:rsidRPr="00BF2A3D" w:rsidRDefault="00810494" w:rsidP="00810494">
            <w:pPr>
              <w:pStyle w:val="Contact"/>
            </w:pPr>
            <w:r>
              <w:t>Rotterdam</w:t>
            </w:r>
          </w:p>
        </w:tc>
      </w:tr>
      <w:tr w:rsidR="00810494" w:rsidRPr="00226F36" w14:paraId="483B55B5" w14:textId="77777777" w:rsidTr="00810494">
        <w:trPr>
          <w:trHeight w:val="705"/>
        </w:trPr>
        <w:tc>
          <w:tcPr>
            <w:tcW w:w="3664" w:type="dxa"/>
            <w:gridSpan w:val="3"/>
            <w:vMerge/>
          </w:tcPr>
          <w:p w14:paraId="1FF76280" w14:textId="77777777" w:rsidR="00810494" w:rsidRPr="00BF2A3D" w:rsidRDefault="00810494" w:rsidP="00810494"/>
        </w:tc>
        <w:tc>
          <w:tcPr>
            <w:tcW w:w="424" w:type="dxa"/>
            <w:vMerge/>
          </w:tcPr>
          <w:p w14:paraId="708A9BBE" w14:textId="77777777" w:rsidR="00810494" w:rsidRPr="00BF2A3D" w:rsidRDefault="00810494" w:rsidP="00810494"/>
        </w:tc>
        <w:tc>
          <w:tcPr>
            <w:tcW w:w="6611" w:type="dxa"/>
            <w:gridSpan w:val="2"/>
            <w:vMerge w:val="restart"/>
          </w:tcPr>
          <w:p w14:paraId="1085C0A9" w14:textId="77777777" w:rsidR="00810494" w:rsidRDefault="00810494" w:rsidP="00810494">
            <w:pPr>
              <w:pStyle w:val="Heading1"/>
              <w:rPr>
                <w:sz w:val="22"/>
                <w:szCs w:val="22"/>
              </w:rPr>
            </w:pPr>
            <w:r w:rsidRPr="00226F36">
              <w:rPr>
                <w:sz w:val="22"/>
                <w:szCs w:val="22"/>
              </w:rPr>
              <w:t xml:space="preserve">Nauwkeurige en zelfstandige boekhoudster die haar weg weet in grootboek, jaarrekeningen en BTW aangiftes. Ze zorgt voor een foutloze administratie met een perfecte aansluiting naar </w:t>
            </w:r>
            <w:proofErr w:type="spellStart"/>
            <w:r w:rsidRPr="00226F36">
              <w:rPr>
                <w:sz w:val="22"/>
                <w:szCs w:val="22"/>
              </w:rPr>
              <w:t>fiscaliteiten</w:t>
            </w:r>
            <w:proofErr w:type="spellEnd"/>
            <w:r w:rsidRPr="00226F36">
              <w:rPr>
                <w:sz w:val="22"/>
                <w:szCs w:val="22"/>
              </w:rPr>
              <w:t>. Hierdoor hoeft u zich nooit zorgen te maken over controles en goedgekeurde jaarrekeningen!</w:t>
            </w:r>
          </w:p>
          <w:p w14:paraId="763CD7F3" w14:textId="77777777" w:rsidR="00810494" w:rsidRDefault="00810494" w:rsidP="00810494"/>
          <w:p w14:paraId="17358D33" w14:textId="77777777" w:rsidR="00810494" w:rsidRPr="00226F36" w:rsidRDefault="00810494" w:rsidP="00810494">
            <w:pPr>
              <w:rPr>
                <w:b/>
                <w:bCs/>
                <w:sz w:val="28"/>
                <w:szCs w:val="28"/>
              </w:rPr>
            </w:pPr>
            <w:r w:rsidRPr="00226F36">
              <w:rPr>
                <w:b/>
                <w:bCs/>
                <w:sz w:val="28"/>
                <w:szCs w:val="28"/>
              </w:rPr>
              <w:t>Opleidingen:</w:t>
            </w:r>
          </w:p>
          <w:p w14:paraId="7C76A42E" w14:textId="77777777" w:rsidR="00810494" w:rsidRDefault="00810494" w:rsidP="00810494">
            <w:proofErr w:type="spellStart"/>
            <w:r w:rsidRPr="00226F36">
              <w:t>Neyenrode</w:t>
            </w:r>
            <w:proofErr w:type="spellEnd"/>
            <w:r w:rsidRPr="00226F36">
              <w:t xml:space="preserve"> Business Universiteit</w:t>
            </w:r>
          </w:p>
          <w:p w14:paraId="6E8583ED" w14:textId="77777777" w:rsidR="00810494" w:rsidRPr="00226F36" w:rsidRDefault="00810494" w:rsidP="00810494">
            <w:pPr>
              <w:rPr>
                <w:lang w:val="en-US"/>
              </w:rPr>
            </w:pPr>
            <w:proofErr w:type="spellStart"/>
            <w:r w:rsidRPr="00226F36">
              <w:rPr>
                <w:lang w:val="en-US"/>
              </w:rPr>
              <w:t>Bacelor’s</w:t>
            </w:r>
            <w:proofErr w:type="spellEnd"/>
            <w:r w:rsidRPr="00226F36">
              <w:rPr>
                <w:lang w:val="en-US"/>
              </w:rPr>
              <w:t xml:space="preserve"> Degree</w:t>
            </w:r>
          </w:p>
          <w:p w14:paraId="132307D2" w14:textId="77777777" w:rsidR="00810494" w:rsidRDefault="00810494" w:rsidP="00810494">
            <w:pPr>
              <w:rPr>
                <w:lang w:val="en-US"/>
              </w:rPr>
            </w:pPr>
            <w:r w:rsidRPr="00226F36">
              <w:rPr>
                <w:lang w:val="en-US"/>
              </w:rPr>
              <w:t>Accounting and Business/Management</w:t>
            </w:r>
          </w:p>
          <w:p w14:paraId="41EFCC58" w14:textId="77777777" w:rsidR="00810494" w:rsidRDefault="00810494" w:rsidP="00810494">
            <w:pPr>
              <w:rPr>
                <w:lang w:val="en-US"/>
              </w:rPr>
            </w:pPr>
          </w:p>
          <w:p w14:paraId="277F29A2" w14:textId="77777777" w:rsidR="00810494" w:rsidRDefault="00810494" w:rsidP="00810494">
            <w:pPr>
              <w:rPr>
                <w:lang w:val="en-US"/>
              </w:rPr>
            </w:pPr>
          </w:p>
          <w:p w14:paraId="546CE146" w14:textId="77777777" w:rsidR="00810494" w:rsidRDefault="00810494" w:rsidP="00810494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6F36">
              <w:rPr>
                <w:b/>
                <w:bCs/>
                <w:sz w:val="24"/>
                <w:szCs w:val="24"/>
                <w:lang w:val="en-US"/>
              </w:rPr>
              <w:t>Vaardigheden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</w:p>
          <w:p w14:paraId="700B27D3" w14:textId="77777777" w:rsidR="00810494" w:rsidRPr="00226F36" w:rsidRDefault="00810494" w:rsidP="00810494">
            <w:pPr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</w:rPr>
            </w:pPr>
            <w:r w:rsidRPr="00226F36">
              <w:rPr>
                <w:b/>
                <w:bCs/>
                <w:sz w:val="24"/>
                <w:szCs w:val="24"/>
              </w:rPr>
              <w:t>Zelfstandig</w:t>
            </w:r>
          </w:p>
          <w:p w14:paraId="7703AAFB" w14:textId="77777777" w:rsidR="00810494" w:rsidRPr="00226F36" w:rsidRDefault="00810494" w:rsidP="00810494">
            <w:pPr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</w:rPr>
            </w:pPr>
            <w:r w:rsidRPr="00226F36">
              <w:rPr>
                <w:b/>
                <w:bCs/>
                <w:sz w:val="24"/>
                <w:szCs w:val="24"/>
              </w:rPr>
              <w:t>Communicatief</w:t>
            </w:r>
          </w:p>
          <w:p w14:paraId="62C35D96" w14:textId="77777777" w:rsidR="00810494" w:rsidRPr="00226F36" w:rsidRDefault="00810494" w:rsidP="00810494">
            <w:pPr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</w:rPr>
            </w:pPr>
            <w:r w:rsidRPr="00226F36">
              <w:rPr>
                <w:b/>
                <w:bCs/>
                <w:sz w:val="24"/>
                <w:szCs w:val="24"/>
              </w:rPr>
              <w:t>Nauwkeurig</w:t>
            </w:r>
          </w:p>
          <w:p w14:paraId="7BEA2DD0" w14:textId="77777777" w:rsidR="00810494" w:rsidRPr="00226F36" w:rsidRDefault="00810494" w:rsidP="00810494">
            <w:pPr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</w:rPr>
            </w:pPr>
            <w:r w:rsidRPr="00226F36">
              <w:rPr>
                <w:b/>
                <w:bCs/>
                <w:sz w:val="24"/>
                <w:szCs w:val="24"/>
              </w:rPr>
              <w:t>Teamplayer</w:t>
            </w:r>
          </w:p>
          <w:p w14:paraId="61EC7B19" w14:textId="77777777" w:rsidR="00810494" w:rsidRPr="00226F36" w:rsidRDefault="00810494" w:rsidP="0081049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810494" w:rsidRPr="00226F36" w14:paraId="1CF6F147" w14:textId="77777777" w:rsidTr="00810494">
        <w:trPr>
          <w:trHeight w:val="1164"/>
        </w:trPr>
        <w:tc>
          <w:tcPr>
            <w:tcW w:w="720" w:type="dxa"/>
          </w:tcPr>
          <w:p w14:paraId="2753E29D" w14:textId="77777777" w:rsidR="00810494" w:rsidRPr="00226F36" w:rsidRDefault="00810494" w:rsidP="00810494">
            <w:pPr>
              <w:rPr>
                <w:lang w:val="en-US"/>
              </w:rPr>
            </w:pPr>
          </w:p>
        </w:tc>
        <w:tc>
          <w:tcPr>
            <w:tcW w:w="2944" w:type="dxa"/>
            <w:gridSpan w:val="2"/>
          </w:tcPr>
          <w:p w14:paraId="58295D0D" w14:textId="77777777" w:rsidR="00810494" w:rsidRPr="00226F36" w:rsidRDefault="00810494" w:rsidP="00810494">
            <w:pPr>
              <w:rPr>
                <w:lang w:val="en-US"/>
              </w:rPr>
            </w:pPr>
          </w:p>
        </w:tc>
        <w:tc>
          <w:tcPr>
            <w:tcW w:w="424" w:type="dxa"/>
            <w:vMerge/>
          </w:tcPr>
          <w:p w14:paraId="45E3A885" w14:textId="77777777" w:rsidR="00810494" w:rsidRPr="00226F36" w:rsidRDefault="00810494" w:rsidP="00810494">
            <w:pPr>
              <w:rPr>
                <w:lang w:val="en-US"/>
              </w:rPr>
            </w:pPr>
          </w:p>
        </w:tc>
        <w:tc>
          <w:tcPr>
            <w:tcW w:w="6611" w:type="dxa"/>
            <w:gridSpan w:val="2"/>
            <w:vMerge/>
          </w:tcPr>
          <w:p w14:paraId="49C4C644" w14:textId="77777777" w:rsidR="00810494" w:rsidRPr="00226F36" w:rsidRDefault="00810494" w:rsidP="00810494">
            <w:pPr>
              <w:rPr>
                <w:lang w:val="en-US"/>
              </w:rPr>
            </w:pPr>
          </w:p>
        </w:tc>
      </w:tr>
      <w:tr w:rsidR="00810494" w:rsidRPr="00BF2A3D" w14:paraId="6504A3EB" w14:textId="77777777" w:rsidTr="00810494">
        <w:trPr>
          <w:trHeight w:val="543"/>
        </w:trPr>
        <w:tc>
          <w:tcPr>
            <w:tcW w:w="720" w:type="dxa"/>
          </w:tcPr>
          <w:p w14:paraId="4892EAB6" w14:textId="77777777" w:rsidR="00810494" w:rsidRPr="00226F36" w:rsidRDefault="00810494" w:rsidP="00810494">
            <w:pPr>
              <w:pStyle w:val="Contact"/>
              <w:rPr>
                <w:noProof/>
                <w:lang w:val="en-US"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4743319E" w14:textId="77777777" w:rsidR="00810494" w:rsidRPr="00BF2A3D" w:rsidRDefault="00810494" w:rsidP="00810494">
            <w:pPr>
              <w:pStyle w:val="Contact"/>
            </w:pPr>
            <w:r w:rsidRPr="00BF2A3D">
              <w:rPr>
                <w:noProof/>
                <w:lang w:bidi="nl-NL"/>
              </w:rPr>
              <mc:AlternateContent>
                <mc:Choice Requires="wpg">
                  <w:drawing>
                    <wp:inline distT="0" distB="0" distL="0" distR="0" wp14:anchorId="3D795771" wp14:editId="731C6ADB">
                      <wp:extent cx="337185" cy="333375"/>
                      <wp:effectExtent l="0" t="0" r="5715" b="9525"/>
                      <wp:docPr id="21" name="Groep 21" descr="GPS-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Vrije vorm: Vorm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Afbeelding 23" descr="GPS-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47737A" id="Groep 21" o:spid="_x0000_s1026" alt="GPS-pictogram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">
                      <v:shape id="Vrije vorm: Vorm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Afbeelding 23" o:spid="_x0000_s1028" type="#_x0000_t75" alt="GPS-pictogram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GPS-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77D34AA5" w14:textId="77777777" w:rsidR="00810494" w:rsidRPr="00BF2A3D" w:rsidRDefault="00810494" w:rsidP="00810494">
            <w:pPr>
              <w:pStyle w:val="Informatie"/>
            </w:pPr>
          </w:p>
          <w:p w14:paraId="7FE38A62" w14:textId="77777777" w:rsidR="00810494" w:rsidRPr="00BF2A3D" w:rsidRDefault="00810494" w:rsidP="00810494">
            <w:pPr>
              <w:pStyle w:val="Informatie"/>
            </w:pPr>
            <w:r>
              <w:t>3021 KZ Rotterdam</w:t>
            </w:r>
          </w:p>
        </w:tc>
        <w:tc>
          <w:tcPr>
            <w:tcW w:w="424" w:type="dxa"/>
            <w:vMerge/>
          </w:tcPr>
          <w:p w14:paraId="5740C7EA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6B422EA7" w14:textId="77777777" w:rsidR="00810494" w:rsidRPr="00BF2A3D" w:rsidRDefault="00810494" w:rsidP="00810494"/>
        </w:tc>
      </w:tr>
      <w:tr w:rsidR="00810494" w:rsidRPr="00BF2A3D" w14:paraId="18D0EE00" w14:textId="77777777" w:rsidTr="00810494">
        <w:trPr>
          <w:trHeight w:val="183"/>
        </w:trPr>
        <w:tc>
          <w:tcPr>
            <w:tcW w:w="720" w:type="dxa"/>
          </w:tcPr>
          <w:p w14:paraId="7E1153E5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79CC7D1C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424" w:type="dxa"/>
            <w:vMerge/>
          </w:tcPr>
          <w:p w14:paraId="34E8A45E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5BF6741A" w14:textId="77777777" w:rsidR="00810494" w:rsidRPr="00BF2A3D" w:rsidRDefault="00810494" w:rsidP="00810494"/>
        </w:tc>
      </w:tr>
      <w:tr w:rsidR="00810494" w:rsidRPr="00BF2A3D" w14:paraId="5268E076" w14:textId="77777777" w:rsidTr="00810494">
        <w:trPr>
          <w:trHeight w:val="624"/>
        </w:trPr>
        <w:tc>
          <w:tcPr>
            <w:tcW w:w="720" w:type="dxa"/>
          </w:tcPr>
          <w:p w14:paraId="224746B3" w14:textId="77777777" w:rsidR="00810494" w:rsidRPr="00BF2A3D" w:rsidRDefault="00810494" w:rsidP="00810494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23700C8F" w14:textId="77777777" w:rsidR="00810494" w:rsidRPr="00BF2A3D" w:rsidRDefault="00810494" w:rsidP="00810494">
            <w:pPr>
              <w:pStyle w:val="Contact"/>
            </w:pPr>
            <w:r w:rsidRPr="00BF2A3D">
              <w:rPr>
                <w:noProof/>
                <w:lang w:bidi="nl-NL"/>
              </w:rPr>
              <mc:AlternateContent>
                <mc:Choice Requires="wpg">
                  <w:drawing>
                    <wp:inline distT="0" distB="0" distL="0" distR="0" wp14:anchorId="243C477A" wp14:editId="378EC6CC">
                      <wp:extent cx="337820" cy="337185"/>
                      <wp:effectExtent l="0" t="0" r="5080" b="5715"/>
                      <wp:docPr id="22" name="Groep 22" descr="telefoon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Vrije vorm: Vorm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Afbeelding 28" descr="Telefoon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A3BD3D" id="Groep 22" o:spid="_x0000_s1026" alt="telefoonpictogram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">
                      <v:shape id="Vrije vorm: Vorm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28" o:spid="_x0000_s1028" type="#_x0000_t75" alt="Telefoonpictogram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Telefoon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1C9E8106" w14:textId="77777777" w:rsidR="00810494" w:rsidRPr="00BF2A3D" w:rsidRDefault="00810494" w:rsidP="00810494">
            <w:pPr>
              <w:pStyle w:val="Informatie"/>
            </w:pPr>
            <w:r>
              <w:t>0644453216</w:t>
            </w:r>
          </w:p>
        </w:tc>
        <w:tc>
          <w:tcPr>
            <w:tcW w:w="424" w:type="dxa"/>
            <w:vMerge/>
          </w:tcPr>
          <w:p w14:paraId="07C88A11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33655B35" w14:textId="77777777" w:rsidR="00810494" w:rsidRPr="00BF2A3D" w:rsidRDefault="00810494" w:rsidP="00810494"/>
        </w:tc>
      </w:tr>
      <w:tr w:rsidR="00810494" w:rsidRPr="00BF2A3D" w14:paraId="06DBB446" w14:textId="77777777" w:rsidTr="00810494">
        <w:trPr>
          <w:trHeight w:val="183"/>
        </w:trPr>
        <w:tc>
          <w:tcPr>
            <w:tcW w:w="720" w:type="dxa"/>
          </w:tcPr>
          <w:p w14:paraId="1C77F166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4074AA6D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424" w:type="dxa"/>
            <w:vMerge/>
          </w:tcPr>
          <w:p w14:paraId="56BADF4E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5A1586A8" w14:textId="77777777" w:rsidR="00810494" w:rsidRPr="00BF2A3D" w:rsidRDefault="00810494" w:rsidP="00810494"/>
        </w:tc>
      </w:tr>
      <w:tr w:rsidR="00810494" w:rsidRPr="00BF2A3D" w14:paraId="2D71E0CA" w14:textId="77777777" w:rsidTr="00810494">
        <w:trPr>
          <w:trHeight w:val="633"/>
        </w:trPr>
        <w:tc>
          <w:tcPr>
            <w:tcW w:w="720" w:type="dxa"/>
          </w:tcPr>
          <w:p w14:paraId="359FA1B8" w14:textId="77777777" w:rsidR="00810494" w:rsidRPr="00BF2A3D" w:rsidRDefault="00810494" w:rsidP="00810494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480BE3D7" w14:textId="77777777" w:rsidR="00810494" w:rsidRPr="00BF2A3D" w:rsidRDefault="00810494" w:rsidP="00810494">
            <w:pPr>
              <w:pStyle w:val="Contact"/>
            </w:pPr>
            <w:r w:rsidRPr="00BF2A3D">
              <w:rPr>
                <w:noProof/>
                <w:lang w:bidi="nl-NL"/>
              </w:rPr>
              <mc:AlternateContent>
                <mc:Choice Requires="wpg">
                  <w:drawing>
                    <wp:inline distT="0" distB="0" distL="0" distR="0" wp14:anchorId="7B6D51C7" wp14:editId="2BE73F0C">
                      <wp:extent cx="338455" cy="346075"/>
                      <wp:effectExtent l="0" t="0" r="4445" b="0"/>
                      <wp:docPr id="24" name="Groep 24" descr="e-mail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Vrije vorm: Vorm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Afbeelding 32" descr="E-mail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927507" id="Groep 24" o:spid="_x0000_s1026" alt="e-mailpictogram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">
                      <v:shape id="Vrije vorm: Vorm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32" o:spid="_x0000_s1028" type="#_x0000_t75" alt="E-mailpictogram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E-mailpictogram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0B307A56" w14:textId="77777777" w:rsidR="00810494" w:rsidRPr="00BF2A3D" w:rsidRDefault="00810494" w:rsidP="00810494">
            <w:pPr>
              <w:pStyle w:val="Informatie"/>
            </w:pPr>
            <w:r>
              <w:t>ridailgun@gmail.com</w:t>
            </w:r>
          </w:p>
        </w:tc>
        <w:tc>
          <w:tcPr>
            <w:tcW w:w="424" w:type="dxa"/>
            <w:vMerge/>
          </w:tcPr>
          <w:p w14:paraId="5DD1F6CE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5AF61433" w14:textId="77777777" w:rsidR="00810494" w:rsidRPr="00BF2A3D" w:rsidRDefault="00810494" w:rsidP="00810494"/>
        </w:tc>
      </w:tr>
      <w:tr w:rsidR="00810494" w:rsidRPr="00BF2A3D" w14:paraId="467C0A1E" w14:textId="77777777" w:rsidTr="00810494">
        <w:trPr>
          <w:trHeight w:val="174"/>
        </w:trPr>
        <w:tc>
          <w:tcPr>
            <w:tcW w:w="720" w:type="dxa"/>
          </w:tcPr>
          <w:p w14:paraId="04C96D51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3E737E4A" w14:textId="77777777" w:rsidR="00810494" w:rsidRPr="00BF2A3D" w:rsidRDefault="00810494" w:rsidP="00810494">
            <w:pPr>
              <w:pStyle w:val="NoSpacing"/>
            </w:pPr>
          </w:p>
        </w:tc>
        <w:tc>
          <w:tcPr>
            <w:tcW w:w="424" w:type="dxa"/>
            <w:vMerge/>
          </w:tcPr>
          <w:p w14:paraId="6FC0A9C2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4D3D5F40" w14:textId="77777777" w:rsidR="00810494" w:rsidRPr="00BF2A3D" w:rsidRDefault="00810494" w:rsidP="00810494"/>
        </w:tc>
      </w:tr>
      <w:tr w:rsidR="00810494" w:rsidRPr="00BF2A3D" w14:paraId="42083BE7" w14:textId="77777777" w:rsidTr="00810494">
        <w:trPr>
          <w:trHeight w:val="633"/>
        </w:trPr>
        <w:tc>
          <w:tcPr>
            <w:tcW w:w="720" w:type="dxa"/>
          </w:tcPr>
          <w:p w14:paraId="1F9D0202" w14:textId="77777777" w:rsidR="00810494" w:rsidRPr="00BF2A3D" w:rsidRDefault="00810494" w:rsidP="00810494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6562C9C9" w14:textId="77777777" w:rsidR="00810494" w:rsidRPr="00BF2A3D" w:rsidRDefault="00810494" w:rsidP="00810494">
            <w:pPr>
              <w:pStyle w:val="Contact"/>
            </w:pPr>
            <w:r w:rsidRPr="00BF2A3D">
              <w:rPr>
                <w:noProof/>
                <w:lang w:bidi="nl-NL"/>
              </w:rPr>
              <mc:AlternateContent>
                <mc:Choice Requires="wpg">
                  <w:drawing>
                    <wp:inline distT="0" distB="0" distL="0" distR="0" wp14:anchorId="616A7DA8" wp14:editId="4D638F1D">
                      <wp:extent cx="338455" cy="346075"/>
                      <wp:effectExtent l="0" t="0" r="4445" b="0"/>
                      <wp:docPr id="23" name="Groep 23" descr="website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Vrije vorm: Vorm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Afbeelding 36" descr="website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C6F5D" id="Groep 23" o:spid="_x0000_s1026" alt="websitepictogram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">
                      <v:shape id="Vrije vorm: Vorm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36" o:spid="_x0000_s1028" type="#_x0000_t75" alt="websitepictogram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website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19E413AA" w14:textId="18B25C18" w:rsidR="00810494" w:rsidRPr="00BF2A3D" w:rsidRDefault="00810494" w:rsidP="00810494">
            <w:pPr>
              <w:pStyle w:val="Informatie"/>
            </w:pPr>
            <w:r w:rsidRPr="00810494">
              <w:t>https://www.linkedin.com/in/rida-ilgun-330bb1434/</w:t>
            </w:r>
          </w:p>
        </w:tc>
        <w:tc>
          <w:tcPr>
            <w:tcW w:w="424" w:type="dxa"/>
            <w:vMerge/>
          </w:tcPr>
          <w:p w14:paraId="5DD32CF5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0970A8CB" w14:textId="77777777" w:rsidR="00810494" w:rsidRPr="00BF2A3D" w:rsidRDefault="00810494" w:rsidP="00810494"/>
        </w:tc>
      </w:tr>
      <w:tr w:rsidR="00810494" w:rsidRPr="00BF2A3D" w14:paraId="2BB442F4" w14:textId="77777777" w:rsidTr="00810494">
        <w:trPr>
          <w:trHeight w:val="2448"/>
        </w:trPr>
        <w:tc>
          <w:tcPr>
            <w:tcW w:w="720" w:type="dxa"/>
          </w:tcPr>
          <w:p w14:paraId="50EEE3AF" w14:textId="77777777" w:rsidR="00810494" w:rsidRPr="00BF2A3D" w:rsidRDefault="00810494" w:rsidP="00810494"/>
        </w:tc>
        <w:tc>
          <w:tcPr>
            <w:tcW w:w="2944" w:type="dxa"/>
            <w:gridSpan w:val="2"/>
          </w:tcPr>
          <w:p w14:paraId="77A19773" w14:textId="77777777" w:rsidR="00810494" w:rsidRPr="00BF2A3D" w:rsidRDefault="00810494" w:rsidP="00810494"/>
        </w:tc>
        <w:tc>
          <w:tcPr>
            <w:tcW w:w="424" w:type="dxa"/>
          </w:tcPr>
          <w:p w14:paraId="0D3BFFAE" w14:textId="77777777" w:rsidR="00810494" w:rsidRPr="00BF2A3D" w:rsidRDefault="00810494" w:rsidP="00810494"/>
        </w:tc>
        <w:tc>
          <w:tcPr>
            <w:tcW w:w="6611" w:type="dxa"/>
            <w:gridSpan w:val="2"/>
            <w:vMerge/>
          </w:tcPr>
          <w:p w14:paraId="51CC7513" w14:textId="77777777" w:rsidR="00810494" w:rsidRPr="00BF2A3D" w:rsidRDefault="00810494" w:rsidP="00810494"/>
        </w:tc>
      </w:tr>
    </w:tbl>
    <w:p w14:paraId="1A83AEBA" w14:textId="285463EB" w:rsidR="007F5B63" w:rsidRPr="00BF2A3D" w:rsidRDefault="007F5B63" w:rsidP="00810494"/>
    <w:sectPr w:rsidR="007F5B63" w:rsidRPr="00BF2A3D" w:rsidSect="00BF2A3D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214B" w14:textId="77777777" w:rsidR="004D6770" w:rsidRDefault="004D6770" w:rsidP="00590471">
      <w:r>
        <w:separator/>
      </w:r>
    </w:p>
  </w:endnote>
  <w:endnote w:type="continuationSeparator" w:id="0">
    <w:p w14:paraId="643E765B" w14:textId="77777777" w:rsidR="004D6770" w:rsidRDefault="004D6770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A10D" w14:textId="77777777" w:rsidR="004D6770" w:rsidRDefault="004D6770" w:rsidP="00590471">
      <w:r>
        <w:separator/>
      </w:r>
    </w:p>
  </w:footnote>
  <w:footnote w:type="continuationSeparator" w:id="0">
    <w:p w14:paraId="181518AE" w14:textId="77777777" w:rsidR="004D6770" w:rsidRDefault="004D6770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B279" w14:textId="77777777" w:rsidR="00590471" w:rsidRPr="00BF2A3D" w:rsidRDefault="00AE68A8" w:rsidP="00060042">
    <w:pPr>
      <w:pStyle w:val="BodyText"/>
    </w:pPr>
    <w:r w:rsidRPr="00BF2A3D">
      <w:rPr>
        <w:noProof/>
        <w:lang w:bidi="nl-N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9916BD2" wp14:editId="0ECC2F31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e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e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Vrije vorm: Vorm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Vrije vorm: Vorm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hthoek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e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Vrije vorm: Vorm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Vrije vorm: Vorm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Vrije vorm: Vorm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Vrije vorm: Vorm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Vrije vorm: Vorm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Vrije vorm: Vorm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D4AEB7D" id="Groe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">
              <v:group id="Groe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Vrije vorm: Vorm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hthoek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e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Vrije vorm: Vorm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BF2A3D">
      <w:rPr>
        <w:noProof/>
        <w:lang w:bidi="nl-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7029D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75835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F42CA9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9E471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7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90026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2248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04EF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64CA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1E7D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2DE3276"/>
    <w:multiLevelType w:val="multilevel"/>
    <w:tmpl w:val="2D0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90D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3D2B23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47B731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0956042">
    <w:abstractNumId w:val="10"/>
  </w:num>
  <w:num w:numId="2" w16cid:durableId="733507318">
    <w:abstractNumId w:val="12"/>
  </w:num>
  <w:num w:numId="3" w16cid:durableId="536432582">
    <w:abstractNumId w:val="13"/>
  </w:num>
  <w:num w:numId="4" w16cid:durableId="71122826">
    <w:abstractNumId w:val="15"/>
  </w:num>
  <w:num w:numId="5" w16cid:durableId="1956523950">
    <w:abstractNumId w:val="8"/>
  </w:num>
  <w:num w:numId="6" w16cid:durableId="662126047">
    <w:abstractNumId w:val="3"/>
  </w:num>
  <w:num w:numId="7" w16cid:durableId="1196698288">
    <w:abstractNumId w:val="2"/>
  </w:num>
  <w:num w:numId="8" w16cid:durableId="2147358455">
    <w:abstractNumId w:val="1"/>
  </w:num>
  <w:num w:numId="9" w16cid:durableId="866942079">
    <w:abstractNumId w:val="0"/>
  </w:num>
  <w:num w:numId="10" w16cid:durableId="1391077865">
    <w:abstractNumId w:val="9"/>
  </w:num>
  <w:num w:numId="11" w16cid:durableId="2064256484">
    <w:abstractNumId w:val="7"/>
  </w:num>
  <w:num w:numId="12" w16cid:durableId="1569655329">
    <w:abstractNumId w:val="6"/>
  </w:num>
  <w:num w:numId="13" w16cid:durableId="2112512238">
    <w:abstractNumId w:val="5"/>
  </w:num>
  <w:num w:numId="14" w16cid:durableId="1460300924">
    <w:abstractNumId w:val="4"/>
  </w:num>
  <w:num w:numId="15" w16cid:durableId="1138913804">
    <w:abstractNumId w:val="14"/>
  </w:num>
  <w:num w:numId="16" w16cid:durableId="276104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36"/>
    <w:rsid w:val="00055B72"/>
    <w:rsid w:val="00060042"/>
    <w:rsid w:val="0008685D"/>
    <w:rsid w:val="00112FD7"/>
    <w:rsid w:val="001253DD"/>
    <w:rsid w:val="00150ABD"/>
    <w:rsid w:val="00222466"/>
    <w:rsid w:val="00226F3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D6770"/>
    <w:rsid w:val="004E158A"/>
    <w:rsid w:val="00527841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575B6"/>
    <w:rsid w:val="007F5B63"/>
    <w:rsid w:val="00803A0A"/>
    <w:rsid w:val="00810494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6466C"/>
    <w:rsid w:val="00B76CDA"/>
    <w:rsid w:val="00BF2A3D"/>
    <w:rsid w:val="00C14078"/>
    <w:rsid w:val="00C83A18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960C9"/>
    <w:rsid w:val="00ED47F7"/>
    <w:rsid w:val="00EE7E09"/>
    <w:rsid w:val="00F0223C"/>
    <w:rsid w:val="00F158F2"/>
    <w:rsid w:val="00F3235D"/>
    <w:rsid w:val="00F509FC"/>
    <w:rsid w:val="00F57E76"/>
    <w:rsid w:val="00F878BD"/>
    <w:rsid w:val="00FE7401"/>
    <w:rsid w:val="00FF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670450"/>
  <w14:defaultImageDpi w14:val="96"/>
  <w15:docId w15:val="{9F432203-1389-487F-BF21-201BED0E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nl-NL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27841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841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27841"/>
    <w:pPr>
      <w:keepNext/>
      <w:keepLines/>
      <w:spacing w:before="40" w:after="0"/>
      <w:outlineLvl w:val="1"/>
    </w:pPr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841"/>
    <w:pPr>
      <w:keepNext/>
      <w:keepLines/>
      <w:spacing w:before="40" w:after="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841"/>
    <w:pPr>
      <w:keepNext/>
      <w:keepLines/>
      <w:spacing w:before="40" w:after="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841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841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841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841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841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52784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27841"/>
    <w:rPr>
      <w:rFonts w:ascii="Calibri" w:hAnsi="Calibri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7841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527841"/>
    <w:pPr>
      <w:numPr>
        <w:numId w:val="2"/>
      </w:numPr>
      <w:spacing w:after="120"/>
    </w:pPr>
    <w:rPr>
      <w:szCs w:val="24"/>
    </w:rPr>
  </w:style>
  <w:style w:type="paragraph" w:customStyle="1" w:styleId="Tabelalinea">
    <w:name w:val="Tabelalinea"/>
    <w:basedOn w:val="Normal"/>
    <w:uiPriority w:val="1"/>
    <w:semiHidden/>
    <w:rsid w:val="00527841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27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7841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5278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41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5278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27841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527841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e">
    <w:name w:val="Informatie"/>
    <w:basedOn w:val="BodyText"/>
    <w:uiPriority w:val="1"/>
    <w:qFormat/>
    <w:rsid w:val="00527841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ums">
    <w:name w:val="Datums"/>
    <w:basedOn w:val="BodyText"/>
    <w:uiPriority w:val="1"/>
    <w:semiHidden/>
    <w:qFormat/>
    <w:rsid w:val="00527841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527841"/>
    <w:rPr>
      <w:rFonts w:ascii="Calibri" w:hAnsi="Calibri" w:cs="Calibri"/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527841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har"/>
    <w:uiPriority w:val="99"/>
    <w:rsid w:val="00527841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527841"/>
    <w:rPr>
      <w:rFonts w:ascii="Calibri" w:hAnsi="Calibri" w:cs="Calibri"/>
    </w:rPr>
  </w:style>
  <w:style w:type="paragraph" w:styleId="NoSpacing">
    <w:name w:val="No Spacing"/>
    <w:basedOn w:val="Normal"/>
    <w:uiPriority w:val="1"/>
    <w:rsid w:val="00527841"/>
    <w:pPr>
      <w:widowControl w:val="0"/>
      <w:autoSpaceDE w:val="0"/>
      <w:autoSpaceDN w:val="0"/>
      <w:adjustRightInd w:val="0"/>
      <w:spacing w:after="0"/>
    </w:pPr>
    <w:rPr>
      <w:sz w:val="8"/>
    </w:rPr>
  </w:style>
  <w:style w:type="paragraph" w:customStyle="1" w:styleId="Contact">
    <w:name w:val="Contact"/>
    <w:basedOn w:val="Normal"/>
    <w:link w:val="Tekensvoorcontact"/>
    <w:uiPriority w:val="1"/>
    <w:qFormat/>
    <w:rsid w:val="00527841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527841"/>
    <w:pPr>
      <w:spacing w:before="480" w:after="0"/>
    </w:pPr>
  </w:style>
  <w:style w:type="character" w:customStyle="1" w:styleId="Tekensvoorcontact">
    <w:name w:val="Tekens voor contact"/>
    <w:basedOn w:val="DefaultParagraphFont"/>
    <w:link w:val="Contact"/>
    <w:uiPriority w:val="1"/>
    <w:rsid w:val="00527841"/>
    <w:rPr>
      <w:rFonts w:ascii="Calibri" w:hAnsi="Calibri" w:cs="Calibri"/>
    </w:rPr>
  </w:style>
  <w:style w:type="character" w:customStyle="1" w:styleId="ClosingChar">
    <w:name w:val="Closing Char"/>
    <w:basedOn w:val="DefaultParagraphFont"/>
    <w:link w:val="Closing"/>
    <w:uiPriority w:val="99"/>
    <w:rsid w:val="00527841"/>
    <w:rPr>
      <w:rFonts w:ascii="Calibri" w:hAnsi="Calibri" w:cs="Calibri"/>
    </w:rPr>
  </w:style>
  <w:style w:type="character" w:styleId="Mention">
    <w:name w:val="Mention"/>
    <w:basedOn w:val="DefaultParagraphFont"/>
    <w:uiPriority w:val="99"/>
    <w:semiHidden/>
    <w:unhideWhenUsed/>
    <w:rsid w:val="00527841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527841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527841"/>
    <w:pPr>
      <w:numPr>
        <w:numId w:val="4"/>
      </w:numPr>
    </w:pPr>
  </w:style>
  <w:style w:type="character" w:styleId="HTMLCode">
    <w:name w:val="HTML Code"/>
    <w:basedOn w:val="DefaultParagraphFont"/>
    <w:uiPriority w:val="99"/>
    <w:semiHidden/>
    <w:unhideWhenUsed/>
    <w:rsid w:val="00527841"/>
    <w:rPr>
      <w:rFonts w:ascii="Consolas" w:hAnsi="Consolas" w:cs="Calibr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27841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27841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27841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527841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27841"/>
    <w:rPr>
      <w:rFonts w:ascii="Calibri" w:hAnsi="Calibri" w:cs="Calibr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527841"/>
    <w:rPr>
      <w:rFonts w:ascii="Consolas" w:hAnsi="Consolas" w:cs="Calibri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27841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527841"/>
    <w:rPr>
      <w:rFonts w:ascii="Calibri" w:hAnsi="Calibri" w:cs="Calibri"/>
    </w:rPr>
  </w:style>
  <w:style w:type="character" w:styleId="HTMLKeyboard">
    <w:name w:val="HTML Keyboard"/>
    <w:basedOn w:val="DefaultParagraphFont"/>
    <w:uiPriority w:val="99"/>
    <w:semiHidden/>
    <w:unhideWhenUsed/>
    <w:rsid w:val="00527841"/>
    <w:rPr>
      <w:rFonts w:ascii="Consolas" w:hAnsi="Consolas" w:cs="Calibr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841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841"/>
    <w:rPr>
      <w:rFonts w:ascii="Consolas" w:hAnsi="Consolas" w:cs="Calibr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278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278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278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278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278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278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278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278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2784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7841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SubtleReference">
    <w:name w:val="Subtle Reference"/>
    <w:basedOn w:val="DefaultParagraphFont"/>
    <w:uiPriority w:val="31"/>
    <w:semiHidden/>
    <w:rsid w:val="00527841"/>
    <w:rPr>
      <w:rFonts w:ascii="Calibri" w:hAnsi="Calibri" w:cs="Calibri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rsid w:val="00527841"/>
    <w:rPr>
      <w:rFonts w:ascii="Calibri" w:hAnsi="Calibri" w:cs="Calibri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52784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27841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527841"/>
  </w:style>
  <w:style w:type="character" w:styleId="BookTitle">
    <w:name w:val="Book Title"/>
    <w:basedOn w:val="DefaultParagraphFont"/>
    <w:uiPriority w:val="33"/>
    <w:semiHidden/>
    <w:rsid w:val="00527841"/>
    <w:rPr>
      <w:rFonts w:ascii="Calibri" w:hAnsi="Calibri" w:cs="Calibri"/>
      <w:b/>
      <w:bCs/>
      <w:i/>
      <w:iCs/>
      <w:spacing w:val="5"/>
    </w:rPr>
  </w:style>
  <w:style w:type="character" w:styleId="Hashtag">
    <w:name w:val="Hashtag"/>
    <w:basedOn w:val="DefaultParagraphFont"/>
    <w:uiPriority w:val="99"/>
    <w:semiHidden/>
    <w:unhideWhenUsed/>
    <w:rsid w:val="00527841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278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27841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52784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52784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2784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2784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2784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27841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52784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2784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2784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2784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2784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2784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2784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2784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52784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2784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2784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2784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2784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278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278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278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278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278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5278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278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278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278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27841"/>
    <w:pPr>
      <w:numPr>
        <w:numId w:val="1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semiHidden/>
    <w:rsid w:val="00527841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27841"/>
    <w:rPr>
      <w:rFonts w:ascii="Calibri" w:hAnsi="Calibri" w:cs="Calibri"/>
      <w:color w:val="5A5A5A" w:themeColor="text1" w:themeTint="A5"/>
      <w:spacing w:val="15"/>
    </w:rPr>
  </w:style>
  <w:style w:type="table" w:styleId="TableClassic1">
    <w:name w:val="Table Classic 1"/>
    <w:basedOn w:val="TableNormal"/>
    <w:uiPriority w:val="99"/>
    <w:semiHidden/>
    <w:unhideWhenUsed/>
    <w:rsid w:val="0052784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2784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2784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2784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527841"/>
    <w:pPr>
      <w:spacing w:after="0"/>
    </w:pPr>
  </w:style>
  <w:style w:type="paragraph" w:styleId="MacroText">
    <w:name w:val="macro"/>
    <w:link w:val="MacroTextChar"/>
    <w:uiPriority w:val="99"/>
    <w:semiHidden/>
    <w:unhideWhenUsed/>
    <w:rsid w:val="005278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27841"/>
    <w:rPr>
      <w:rFonts w:ascii="Consolas" w:hAnsi="Consolas" w:cs="Calibri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27841"/>
    <w:pPr>
      <w:spacing w:after="0"/>
    </w:pPr>
    <w:rPr>
      <w:rFonts w:ascii="Corbel" w:eastAsiaTheme="majorEastAsia" w:hAnsi="Corbel" w:cstheme="maj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7841"/>
    <w:rPr>
      <w:rFonts w:ascii="Calibri" w:hAnsi="Calibri" w:cs="Calibr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784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7841"/>
    <w:rPr>
      <w:rFonts w:ascii="Calibri" w:hAnsi="Calibri" w:cs="Calibri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27841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527841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rsid w:val="0052784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27841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rsid w:val="00527841"/>
    <w:rPr>
      <w:rFonts w:ascii="Calibri" w:hAnsi="Calibri" w:cs="Calibri"/>
      <w:i/>
      <w:iCs/>
    </w:rPr>
  </w:style>
  <w:style w:type="table" w:styleId="ColorfulList">
    <w:name w:val="Colorful List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52784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2784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2784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5278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841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841"/>
    <w:rPr>
      <w:rFonts w:ascii="Calibri" w:hAnsi="Calibri" w:cs="Calibri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27841"/>
    <w:rPr>
      <w:rFonts w:ascii="Calibri" w:hAnsi="Calibri" w:cs="Calibri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841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841"/>
    <w:rPr>
      <w:rFonts w:ascii="Microsoft YaHei UI" w:eastAsia="Microsoft YaHei UI" w:hAnsi="Microsoft YaHei UI" w:cs="Calibr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527841"/>
    <w:pPr>
      <w:framePr w:w="7920" w:h="1980" w:hRule="exact" w:hSpace="180" w:wrap="auto" w:hAnchor="page" w:xAlign="center" w:yAlign="bottom"/>
      <w:spacing w:after="0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527841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27841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7841"/>
    <w:rPr>
      <w:rFonts w:ascii="Microsoft YaHei UI" w:eastAsia="Microsoft YaHei UI" w:hAnsi="Microsoft YaHei UI" w:cs="Calibr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841"/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841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841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841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841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841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841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841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527841"/>
    <w:pPr>
      <w:numPr>
        <w:numId w:val="15"/>
      </w:numPr>
    </w:pPr>
  </w:style>
  <w:style w:type="table" w:styleId="PlainTable1">
    <w:name w:val="Plain Table 1"/>
    <w:basedOn w:val="TableNormal"/>
    <w:uiPriority w:val="41"/>
    <w:rsid w:val="0052784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2784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27841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eReference">
    <w:name w:val="Intense Reference"/>
    <w:basedOn w:val="DefaultParagraphFont"/>
    <w:uiPriority w:val="32"/>
    <w:semiHidden/>
    <w:rsid w:val="00527841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27841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27841"/>
    <w:rPr>
      <w:rFonts w:ascii="Calibri" w:hAnsi="Calibri" w:cs="Calibri"/>
      <w:i/>
      <w:iCs/>
      <w:color w:val="2C567A" w:themeColor="accent1"/>
    </w:rPr>
  </w:style>
  <w:style w:type="character" w:styleId="IntenseEmphasis">
    <w:name w:val="Intense Emphasis"/>
    <w:basedOn w:val="DefaultParagraphFont"/>
    <w:uiPriority w:val="21"/>
    <w:semiHidden/>
    <w:rsid w:val="00527841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527841"/>
    <w:rPr>
      <w:rFonts w:ascii="Times New Roman" w:hAnsi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527841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527841"/>
    <w:rPr>
      <w:rFonts w:ascii="Calibri" w:hAnsi="Calibri" w:cs="Calibri"/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278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27841"/>
    <w:rPr>
      <w:rFonts w:ascii="Calibri" w:hAnsi="Calibri" w:cs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278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27841"/>
    <w:rPr>
      <w:rFonts w:ascii="Calibri" w:hAnsi="Calibri" w:cs="Calibri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2784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27841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2784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27841"/>
    <w:rPr>
      <w:rFonts w:ascii="Calibri" w:hAnsi="Calibri" w:cs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2784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27841"/>
    <w:rPr>
      <w:rFonts w:ascii="Calibri" w:hAnsi="Calibri" w:cs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2784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27841"/>
    <w:rPr>
      <w:rFonts w:ascii="Calibri" w:hAnsi="Calibri" w:cs="Calibri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27841"/>
    <w:pPr>
      <w:spacing w:after="22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27841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52784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27841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27841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52784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27841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27841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27841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27841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27841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27841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27841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27841"/>
    <w:pPr>
      <w:spacing w:after="0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27841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2784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2">
    <w:name w:val="List Table 2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3">
    <w:name w:val="List Table 3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2784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27841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27841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27841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27841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27841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27841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27841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27841"/>
    <w:pPr>
      <w:spacing w:after="0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27841"/>
    <w:pPr>
      <w:spacing w:after="0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27841"/>
    <w:pPr>
      <w:spacing w:after="0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27841"/>
    <w:pPr>
      <w:spacing w:after="0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27841"/>
    <w:pPr>
      <w:spacing w:after="0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27841"/>
    <w:pPr>
      <w:spacing w:after="0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27841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27841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278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27841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52784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2784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2784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2784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2784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527841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27841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52784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2784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2784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2784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2784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527841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27841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27841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27841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27841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27841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27841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27841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27841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27841"/>
    <w:rPr>
      <w:rFonts w:ascii="Corbel" w:eastAsiaTheme="majorEastAsia" w:hAnsi="Corbel" w:cstheme="majorBidi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7841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7841"/>
    <w:rPr>
      <w:rFonts w:ascii="Consolas" w:hAnsi="Consolas" w:cs="Calibri"/>
      <w:sz w:val="21"/>
      <w:szCs w:val="21"/>
    </w:rPr>
  </w:style>
  <w:style w:type="table" w:styleId="TableGrid1">
    <w:name w:val="Table Grid 1"/>
    <w:basedOn w:val="TableNormal"/>
    <w:uiPriority w:val="99"/>
    <w:semiHidden/>
    <w:unhideWhenUsed/>
    <w:rsid w:val="0052784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2784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2784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2784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2784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2784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2784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2784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2784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27841"/>
    <w:pPr>
      <w:spacing w:after="0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27841"/>
    <w:pPr>
      <w:spacing w:after="0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3">
    <w:name w:val="Grid Table 3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27841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27841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27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27841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27841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27841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27841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27841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27841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2784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27841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27841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27841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27841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27841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27841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52784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2784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2784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527841"/>
    <w:rPr>
      <w:rFonts w:ascii="Calibri" w:hAnsi="Calibri" w:cs="Calibr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784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7841"/>
    <w:rPr>
      <w:rFonts w:ascii="Calibri" w:hAnsi="Calibri" w:cs="Calibr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527841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52784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2784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2784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278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27841"/>
    <w:rPr>
      <w:rFonts w:ascii="Calibri" w:hAnsi="Calibri" w:cs="Calibri"/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527841"/>
    <w:rPr>
      <w:rFonts w:ascii="Calibri" w:hAnsi="Calibri" w:cs="Calibri"/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527841"/>
    <w:rPr>
      <w:rFonts w:ascii="Calibri" w:hAnsi="Calibri" w:cs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784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ik\AppData\Roaming\Microsoft\Templates\Blauwe%20bollen%20begeleidende%20brief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DF6C3D-501C-481C-9F9C-FE104F4B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Blauwe bollen begeleidende brief.dotx</Template>
  <TotalTime>13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NetJob-Medewerker</dc:creator>
  <cp:keywords/>
  <dc:description/>
  <cp:lastModifiedBy>Kanaa, S. (Sami)</cp:lastModifiedBy>
  <cp:revision>1</cp:revision>
  <dcterms:created xsi:type="dcterms:W3CDTF">2026-09-14T11:35:00Z</dcterms:created>
  <dcterms:modified xsi:type="dcterms:W3CDTF">2026-09-14T11:48:00Z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